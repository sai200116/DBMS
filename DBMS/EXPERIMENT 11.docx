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741" w:rsidRDefault="008A4B2A" w:rsidP="00F05741">
      <w:pPr>
        <w:pStyle w:val="Foo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0574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</w:t>
      </w:r>
    </w:p>
    <w:p w:rsidR="00F05741" w:rsidRDefault="00F05741" w:rsidP="00F05741">
      <w:pPr>
        <w:pStyle w:val="Foo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    </w:t>
      </w:r>
      <w:r w:rsidRPr="00F05741">
        <w:rPr>
          <w:rFonts w:ascii="Times New Roman" w:hAnsi="Times New Roman" w:cs="Times New Roman"/>
          <w:b/>
          <w:sz w:val="32"/>
          <w:szCs w:val="32"/>
          <w:u w:val="single"/>
        </w:rPr>
        <w:t>EXPERIMENT-11</w:t>
      </w:r>
    </w:p>
    <w:p w:rsidR="00F05741" w:rsidRPr="00F05741" w:rsidRDefault="00F05741" w:rsidP="00F05741">
      <w:pPr>
        <w:pStyle w:val="Foo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 xml:space="preserve">AIM: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F05741">
        <w:rPr>
          <w:rFonts w:ascii="Times New Roman" w:hAnsi="Times New Roman" w:cs="Times New Roman"/>
          <w:sz w:val="28"/>
          <w:szCs w:val="28"/>
        </w:rPr>
        <w:t xml:space="preserve">Examples on how to create call and stored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procedure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,input,output</w:t>
      </w:r>
      <w:proofErr w:type="spellEnd"/>
      <w:proofErr w:type="gramEnd"/>
    </w:p>
    <w:p w:rsidR="00F05741" w:rsidRPr="00F05741" w:rsidRDefault="00F05741" w:rsidP="00F0574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parameter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, validate and raise errors. Drop a stored procedure.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supports "routines" and there are two kinds of routines: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Stored procedures which you call,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functions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whose return values you use in other SQL statements the same way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that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you use pre-installed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functions like pi().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major difference is that User Defined Functions can be used like any other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expression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within SQL statements, whereas stored procedures must be invoked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the CALL statement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 procedure (often called a stored procedure) is a subroutine like a subprogram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a regular computing language, stored in database. A procedure has a name, a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parameter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list, and SQL statement(s).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Advantages of Procedures: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Stored procedures are fast. The main speed gain comes from reduction of network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traffic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. If you have a repetitive task that requires checking, looping, multiple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statements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, and no user interaction, do it with a single call to a procedure that's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stored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on the server.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Stored procedures are portable. When you write your stored procedure in MYSQL,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will run on every platform that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runs on.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Stored procedures are always available as 'source code' in the database itself.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Pick a Delimiter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delimiter is the character or string of characters which is used to complete an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SQL statement.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By default we use semicolon (;) as a delimiter. But this causes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problem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in stored procedure because a procedure can have many statements,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lastRenderedPageBreak/>
        <w:t>and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everyone must end with a semicolon. So for your delimiter, pick a string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which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is rarely occur within statement or within procedure. Here we have used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dollar sign i.e. $$.You can use whatever you want.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To change the delimiter: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>&gt; DELIMITER $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$ ;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To resume ";" as a delimiter: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&gt; 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DELIMITER ;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$$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Creating a Procedure simple example: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syntax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: create procedure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procedure_name</w:t>
      </w:r>
      <w:proofErr w:type="spellEnd"/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F05741" w:rsidRPr="00F05741" w:rsidRDefault="00F05741" w:rsidP="00F0574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statement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end</w:t>
      </w:r>
      <w:proofErr w:type="gramEnd"/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DELIMITER $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$ ;</w:t>
      </w:r>
      <w:proofErr w:type="gramEnd"/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company $$</w:t>
      </w:r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begin</w:t>
      </w:r>
      <w:proofErr w:type="gramEnd"/>
    </w:p>
    <w:p w:rsidR="00F05741" w:rsidRPr="00F05741" w:rsidRDefault="00F05741" w:rsidP="00F0574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F05741">
        <w:rPr>
          <w:rFonts w:ascii="Times New Roman" w:hAnsi="Times New Roman" w:cs="Times New Roman"/>
          <w:sz w:val="28"/>
          <w:szCs w:val="28"/>
        </w:rPr>
        <w:t>emp</w:t>
      </w:r>
      <w:proofErr w:type="spellEnd"/>
      <w:proofErr w:type="gramEnd"/>
      <w:r w:rsidRPr="00F05741">
        <w:rPr>
          <w:rFonts w:ascii="Times New Roman" w:hAnsi="Times New Roman" w:cs="Times New Roman"/>
          <w:sz w:val="28"/>
          <w:szCs w:val="28"/>
        </w:rPr>
        <w:t>;</w:t>
      </w:r>
    </w:p>
    <w:p w:rsidR="00F05741" w:rsidRPr="00F05741" w:rsidRDefault="00F05741" w:rsidP="00F0574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End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5741">
        <w:rPr>
          <w:rFonts w:ascii="Times New Roman" w:hAnsi="Times New Roman" w:cs="Times New Roman"/>
          <w:sz w:val="28"/>
          <w:szCs w:val="28"/>
        </w:rPr>
        <w:t>$$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After clicking Finish button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call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emp_data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>() $$ (The CALL statement is used to invoke a procedure that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stored in a DATABASE)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We can divide the above CREATE PROCEDURE statement in the following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ways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: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1. </w:t>
      </w:r>
      <w:r w:rsidRPr="00F05741">
        <w:rPr>
          <w:rFonts w:ascii="Times New Roman" w:hAnsi="Times New Roman" w:cs="Times New Roman"/>
          <w:b/>
          <w:sz w:val="28"/>
          <w:szCs w:val="28"/>
        </w:rPr>
        <w:t xml:space="preserve">CREATE PROCEDURE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sp_name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() ... Here the parameter list is empty.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1E245B" w:rsidRPr="001E245B" w:rsidRDefault="001E245B" w:rsidP="001E245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245B">
        <w:rPr>
          <w:rFonts w:ascii="Times New Roman" w:hAnsi="Times New Roman" w:cs="Times New Roman"/>
          <w:sz w:val="28"/>
          <w:szCs w:val="28"/>
        </w:rPr>
        <w:t>DELIMITER $$</w:t>
      </w:r>
    </w:p>
    <w:p w:rsidR="001E245B" w:rsidRPr="001E245B" w:rsidRDefault="001E245B" w:rsidP="001E245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245B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r w:rsidRPr="001E245B">
        <w:rPr>
          <w:rFonts w:ascii="Times New Roman" w:hAnsi="Times New Roman" w:cs="Times New Roman"/>
          <w:sz w:val="28"/>
          <w:szCs w:val="28"/>
        </w:rPr>
        <w:t>emp_data</w:t>
      </w:r>
      <w:proofErr w:type="spellEnd"/>
      <w:r w:rsidR="00160A36" w:rsidRPr="00160A36">
        <w:t xml:space="preserve"> </w:t>
      </w:r>
      <w:r w:rsidR="00160A36" w:rsidRPr="00160A3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160A36" w:rsidRPr="00160A36">
        <w:rPr>
          <w:rFonts w:ascii="Times New Roman" w:hAnsi="Times New Roman" w:cs="Times New Roman"/>
          <w:sz w:val="28"/>
          <w:szCs w:val="28"/>
        </w:rPr>
        <w:t>93</w:t>
      </w:r>
      <w:r w:rsidRPr="001E245B">
        <w:rPr>
          <w:rFonts w:ascii="Times New Roman" w:hAnsi="Times New Roman" w:cs="Times New Roman"/>
          <w:sz w:val="28"/>
          <w:szCs w:val="28"/>
        </w:rPr>
        <w:t>()</w:t>
      </w:r>
      <w:proofErr w:type="gramEnd"/>
      <w:r w:rsidRPr="001E24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245B" w:rsidRPr="001E245B" w:rsidRDefault="001E245B" w:rsidP="001E245B">
      <w:pPr>
        <w:rPr>
          <w:rFonts w:ascii="Times New Roman" w:hAnsi="Times New Roman" w:cs="Times New Roman"/>
          <w:sz w:val="28"/>
          <w:szCs w:val="28"/>
        </w:rPr>
      </w:pPr>
      <w:r w:rsidRPr="001E245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E245B">
        <w:rPr>
          <w:rFonts w:ascii="Times New Roman" w:hAnsi="Times New Roman" w:cs="Times New Roman"/>
          <w:sz w:val="28"/>
          <w:szCs w:val="28"/>
        </w:rPr>
        <w:t>begin</w:t>
      </w:r>
      <w:proofErr w:type="gramEnd"/>
      <w:r w:rsidRPr="001E24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245B" w:rsidRPr="001E245B" w:rsidRDefault="001E245B" w:rsidP="001E245B">
      <w:pPr>
        <w:rPr>
          <w:rFonts w:ascii="Times New Roman" w:hAnsi="Times New Roman" w:cs="Times New Roman"/>
          <w:sz w:val="28"/>
          <w:szCs w:val="28"/>
        </w:rPr>
      </w:pPr>
      <w:r w:rsidRPr="001E24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E245B">
        <w:rPr>
          <w:rFonts w:ascii="Times New Roman" w:hAnsi="Times New Roman" w:cs="Times New Roman"/>
          <w:sz w:val="28"/>
          <w:szCs w:val="28"/>
        </w:rPr>
        <w:t xml:space="preserve">SELECT * FROM employee_93;  </w:t>
      </w:r>
    </w:p>
    <w:p w:rsidR="001E245B" w:rsidRPr="001E245B" w:rsidRDefault="001E245B" w:rsidP="001E245B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E245B">
        <w:rPr>
          <w:rFonts w:ascii="Times New Roman" w:hAnsi="Times New Roman" w:cs="Times New Roman"/>
          <w:sz w:val="28"/>
          <w:szCs w:val="28"/>
        </w:rPr>
        <w:t>end  $</w:t>
      </w:r>
      <w:proofErr w:type="gramEnd"/>
      <w:r w:rsidRPr="001E245B">
        <w:rPr>
          <w:rFonts w:ascii="Times New Roman" w:hAnsi="Times New Roman" w:cs="Times New Roman"/>
          <w:sz w:val="28"/>
          <w:szCs w:val="28"/>
        </w:rPr>
        <w:t>$</w:t>
      </w:r>
    </w:p>
    <w:p w:rsidR="001E245B" w:rsidRDefault="001E245B" w:rsidP="001E245B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E245B">
        <w:rPr>
          <w:rFonts w:ascii="Times New Roman" w:hAnsi="Times New Roman" w:cs="Times New Roman"/>
          <w:sz w:val="28"/>
          <w:szCs w:val="28"/>
        </w:rPr>
        <w:t>DELIMITER ;</w:t>
      </w:r>
      <w:proofErr w:type="gramEnd"/>
      <w:r w:rsidRPr="001E245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5741" w:rsidRPr="00F05741" w:rsidRDefault="00F05741" w:rsidP="001E245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call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emp_data</w:t>
      </w:r>
      <w:r w:rsidR="00160A36" w:rsidRPr="001E245B">
        <w:rPr>
          <w:rFonts w:ascii="Times New Roman" w:hAnsi="Times New Roman" w:cs="Times New Roman"/>
          <w:sz w:val="28"/>
          <w:szCs w:val="28"/>
        </w:rPr>
        <w:t>_93</w:t>
      </w:r>
      <w:r w:rsidR="00160A36" w:rsidRPr="00F05741">
        <w:rPr>
          <w:rFonts w:ascii="Times New Roman" w:hAnsi="Times New Roman" w:cs="Times New Roman"/>
          <w:sz w:val="28"/>
          <w:szCs w:val="28"/>
        </w:rPr>
        <w:t xml:space="preserve"> </w:t>
      </w:r>
      <w:r w:rsidR="00133143">
        <w:rPr>
          <w:rFonts w:ascii="Times New Roman" w:hAnsi="Times New Roman" w:cs="Times New Roman"/>
          <w:sz w:val="28"/>
          <w:szCs w:val="28"/>
        </w:rPr>
        <w:t xml:space="preserve">() </w:t>
      </w:r>
      <w:r w:rsidRPr="00F05741">
        <w:rPr>
          <w:rFonts w:ascii="Times New Roman" w:hAnsi="Times New Roman" w:cs="Times New Roman"/>
          <w:sz w:val="28"/>
          <w:szCs w:val="28"/>
        </w:rPr>
        <w:t xml:space="preserve"> (The CALL statement is used to invoke a procedure that</w:t>
      </w:r>
    </w:p>
    <w:p w:rsid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stored in a DATABASE)</w:t>
      </w:r>
    </w:p>
    <w:p w:rsidR="001E245B" w:rsidRDefault="001E245B" w:rsidP="00F05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E245B" w:rsidRPr="001E245B" w:rsidRDefault="001E245B" w:rsidP="00F05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5pt;height:121.5pt">
            <v:imagedata r:id="rId7" o:title="ex11img1"/>
          </v:shape>
        </w:pic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2. </w:t>
      </w:r>
      <w:r w:rsidRPr="00F05741">
        <w:rPr>
          <w:rFonts w:ascii="Times New Roman" w:hAnsi="Times New Roman" w:cs="Times New Roman"/>
          <w:b/>
          <w:sz w:val="28"/>
          <w:szCs w:val="28"/>
        </w:rPr>
        <w:t xml:space="preserve">CREATE PROCEDURE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sp_name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([IN]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param_name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type)... Here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an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IN parameter passes a value into a procedure. The procedure might modify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the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value, but the modification is not visible to the caller when the procedure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returns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>.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160A36" w:rsidRPr="00160A36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60A36">
        <w:rPr>
          <w:rFonts w:ascii="Times New Roman" w:hAnsi="Times New Roman" w:cs="Times New Roman"/>
          <w:sz w:val="28"/>
          <w:szCs w:val="28"/>
        </w:rPr>
        <w:t>DELIMITER $$</w:t>
      </w:r>
    </w:p>
    <w:p w:rsidR="00160A36" w:rsidRPr="00160A36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60A36">
        <w:rPr>
          <w:rFonts w:ascii="Times New Roman" w:hAnsi="Times New Roman" w:cs="Times New Roman"/>
          <w:sz w:val="28"/>
          <w:szCs w:val="28"/>
        </w:rPr>
        <w:t>CREATE PROCEDURE random</w:t>
      </w:r>
      <w:r w:rsidRPr="001E245B">
        <w:rPr>
          <w:rFonts w:ascii="Times New Roman" w:hAnsi="Times New Roman" w:cs="Times New Roman"/>
          <w:sz w:val="28"/>
          <w:szCs w:val="28"/>
        </w:rPr>
        <w:t>_93</w:t>
      </w:r>
      <w:r w:rsidRPr="00160A36">
        <w:rPr>
          <w:rFonts w:ascii="Times New Roman" w:hAnsi="Times New Roman" w:cs="Times New Roman"/>
          <w:sz w:val="28"/>
          <w:szCs w:val="28"/>
        </w:rPr>
        <w:t xml:space="preserve"> (IN var1 INT)</w:t>
      </w:r>
    </w:p>
    <w:p w:rsidR="00160A36" w:rsidRPr="00160A36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60A36">
        <w:rPr>
          <w:rFonts w:ascii="Times New Roman" w:hAnsi="Times New Roman" w:cs="Times New Roman"/>
          <w:sz w:val="28"/>
          <w:szCs w:val="28"/>
        </w:rPr>
        <w:t>BEGIN</w:t>
      </w:r>
    </w:p>
    <w:p w:rsidR="00160A36" w:rsidRPr="00160A36" w:rsidRDefault="00160A36" w:rsidP="00160A36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60A36">
        <w:rPr>
          <w:rFonts w:ascii="Times New Roman" w:hAnsi="Times New Roman" w:cs="Times New Roman"/>
          <w:sz w:val="28"/>
          <w:szCs w:val="28"/>
        </w:rPr>
        <w:t>SELECT * FROM employee_93 LIMIT var1;</w:t>
      </w:r>
    </w:p>
    <w:p w:rsidR="00160A36" w:rsidRPr="00160A36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60A36">
        <w:rPr>
          <w:rFonts w:ascii="Times New Roman" w:hAnsi="Times New Roman" w:cs="Times New Roman"/>
          <w:sz w:val="28"/>
          <w:szCs w:val="28"/>
        </w:rPr>
        <w:t>end  $</w:t>
      </w:r>
      <w:proofErr w:type="gramEnd"/>
      <w:r w:rsidRPr="00160A36">
        <w:rPr>
          <w:rFonts w:ascii="Times New Roman" w:hAnsi="Times New Roman" w:cs="Times New Roman"/>
          <w:sz w:val="28"/>
          <w:szCs w:val="28"/>
        </w:rPr>
        <w:t>$</w:t>
      </w:r>
    </w:p>
    <w:p w:rsidR="00160A36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60A36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F05741" w:rsidRPr="00F05741" w:rsidRDefault="00160A36" w:rsidP="00160A3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60A36">
        <w:rPr>
          <w:rFonts w:ascii="Times New Roman" w:hAnsi="Times New Roman" w:cs="Times New Roman"/>
          <w:sz w:val="28"/>
          <w:szCs w:val="28"/>
        </w:rPr>
        <w:t xml:space="preserve"> </w:t>
      </w:r>
      <w:r w:rsidR="00F05741" w:rsidRPr="00F05741">
        <w:rPr>
          <w:rFonts w:ascii="Times New Roman" w:hAnsi="Times New Roman" w:cs="Times New Roman"/>
          <w:sz w:val="28"/>
          <w:szCs w:val="28"/>
        </w:rPr>
        <w:t>To execute the first 2 rows from the ‘emp</w:t>
      </w:r>
      <w:r>
        <w:rPr>
          <w:rFonts w:ascii="Times New Roman" w:hAnsi="Times New Roman" w:cs="Times New Roman"/>
          <w:sz w:val="28"/>
          <w:szCs w:val="28"/>
        </w:rPr>
        <w:t>loyee_93</w:t>
      </w:r>
      <w:r w:rsidR="00F05741" w:rsidRPr="00F05741">
        <w:rPr>
          <w:rFonts w:ascii="Times New Roman" w:hAnsi="Times New Roman" w:cs="Times New Roman"/>
          <w:sz w:val="28"/>
          <w:szCs w:val="28"/>
        </w:rPr>
        <w:t xml:space="preserve">' table execute the following </w:t>
      </w:r>
      <w:proofErr w:type="gramStart"/>
      <w:r w:rsidR="00F05741" w:rsidRPr="00F05741">
        <w:rPr>
          <w:rFonts w:ascii="Times New Roman" w:hAnsi="Times New Roman" w:cs="Times New Roman"/>
          <w:sz w:val="28"/>
          <w:szCs w:val="28"/>
        </w:rPr>
        <w:t>command :</w:t>
      </w:r>
      <w:proofErr w:type="gramEnd"/>
    </w:p>
    <w:p w:rsidR="00F05741" w:rsidRDefault="00160A36" w:rsidP="00F057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CALL random</w:t>
      </w:r>
      <w:r w:rsidR="0013314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133143">
        <w:rPr>
          <w:rFonts w:ascii="Times New Roman" w:hAnsi="Times New Roman" w:cs="Times New Roman"/>
          <w:sz w:val="28"/>
          <w:szCs w:val="28"/>
        </w:rPr>
        <w:t>93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w:r w:rsidR="00133143">
        <w:rPr>
          <w:rFonts w:ascii="Times New Roman" w:hAnsi="Times New Roman" w:cs="Times New Roman"/>
          <w:sz w:val="28"/>
          <w:szCs w:val="28"/>
        </w:rPr>
        <w:t>)</w:t>
      </w:r>
    </w:p>
    <w:p w:rsidR="00160A36" w:rsidRPr="00160A36" w:rsidRDefault="00160A36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160A36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160A36" w:rsidRDefault="00160A36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Default="00160A36" w:rsidP="00F057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87.5pt;height:49.5pt">
            <v:imagedata r:id="rId8" o:title="ex11img2"/>
          </v:shape>
        </w:pict>
      </w:r>
    </w:p>
    <w:p w:rsidR="00160A36" w:rsidRPr="00F05741" w:rsidRDefault="00160A36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 xml:space="preserve">3. CREATE PROCEDURE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sp_name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([OUT]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param_name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type)... Here an OUT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parameter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passes a value from the procedure back to the caller. Its initial value is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NULL within the procedure, and its value is visible to the caller when the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procedure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returns.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DELIMITER $$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CREATE PROCEDURE hi_93 (OUT </w:t>
      </w:r>
      <w:proofErr w:type="spellStart"/>
      <w:r w:rsidRPr="00133143">
        <w:rPr>
          <w:rFonts w:ascii="Times New Roman" w:hAnsi="Times New Roman" w:cs="Times New Roman"/>
          <w:sz w:val="28"/>
          <w:szCs w:val="28"/>
        </w:rPr>
        <w:t>highest_salary</w:t>
      </w:r>
      <w:proofErr w:type="spellEnd"/>
      <w:r w:rsidRPr="00133143">
        <w:rPr>
          <w:rFonts w:ascii="Times New Roman" w:hAnsi="Times New Roman" w:cs="Times New Roman"/>
          <w:sz w:val="28"/>
          <w:szCs w:val="28"/>
        </w:rPr>
        <w:t xml:space="preserve"> INT)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BEGIN</w:t>
      </w:r>
    </w:p>
    <w:p w:rsidR="00133143" w:rsidRPr="00133143" w:rsidRDefault="00133143" w:rsidP="00133143">
      <w:pPr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3314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 xml:space="preserve">SALARY) INTO </w:t>
      </w:r>
      <w:proofErr w:type="spellStart"/>
      <w:r w:rsidRPr="00133143">
        <w:rPr>
          <w:rFonts w:ascii="Times New Roman" w:hAnsi="Times New Roman" w:cs="Times New Roman"/>
          <w:sz w:val="28"/>
          <w:szCs w:val="28"/>
        </w:rPr>
        <w:t>highest_salary</w:t>
      </w:r>
      <w:proofErr w:type="spellEnd"/>
      <w:r w:rsidRPr="00133143">
        <w:rPr>
          <w:rFonts w:ascii="Times New Roman" w:hAnsi="Times New Roman" w:cs="Times New Roman"/>
          <w:sz w:val="28"/>
          <w:szCs w:val="28"/>
        </w:rPr>
        <w:t xml:space="preserve"> FROM employee_93;</w:t>
      </w:r>
    </w:p>
    <w:p w:rsidR="00133143" w:rsidRPr="00133143" w:rsidRDefault="00133143" w:rsidP="00133143">
      <w:pPr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33143">
        <w:rPr>
          <w:rFonts w:ascii="Times New Roman" w:hAnsi="Times New Roman" w:cs="Times New Roman"/>
          <w:sz w:val="28"/>
          <w:szCs w:val="28"/>
        </w:rPr>
        <w:t>END$$</w:t>
      </w:r>
    </w:p>
    <w:p w:rsidR="00133143" w:rsidRPr="00133143" w:rsidRDefault="00133143" w:rsidP="00133143">
      <w:pPr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CALL hi_</w:t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93(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>@M);</w:t>
      </w:r>
    </w:p>
    <w:p w:rsidR="00F05741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133143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 xml:space="preserve"> @M;</w:t>
      </w:r>
    </w:p>
    <w:p w:rsidR="00133143" w:rsidRPr="00133143" w:rsidRDefault="00133143" w:rsidP="00133143">
      <w:pPr>
        <w:rPr>
          <w:rFonts w:ascii="Times New Roman" w:hAnsi="Times New Roman" w:cs="Times New Roman"/>
          <w:b/>
          <w:sz w:val="28"/>
          <w:szCs w:val="28"/>
        </w:rPr>
      </w:pPr>
      <w:r w:rsidRPr="0013314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33143" w:rsidRPr="00F05741" w:rsidRDefault="00133143" w:rsidP="00133143">
      <w:pPr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pict>
          <v:shape id="_x0000_i1027" type="#_x0000_t75" style="width:60.75pt;height:37.5pt">
            <v:imagedata r:id="rId9" o:title="ex11img3"/>
          </v:shape>
        </w:pic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 xml:space="preserve">4. CREATE PROCEDURE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sp_name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([INOUT] </w:t>
      </w:r>
      <w:proofErr w:type="spellStart"/>
      <w:r w:rsidRPr="00F05741">
        <w:rPr>
          <w:rFonts w:ascii="Times New Roman" w:hAnsi="Times New Roman" w:cs="Times New Roman"/>
          <w:b/>
          <w:sz w:val="28"/>
          <w:szCs w:val="28"/>
        </w:rPr>
        <w:t>param_name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type)... Here an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INOUT parameter is initialized by the caller, can be modified by the procedure,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any change made by the procedure is visible to the caller when the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procedure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returns.</w:t>
      </w:r>
    </w:p>
    <w:p w:rsid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133143" w:rsidRPr="00F05741" w:rsidRDefault="00133143" w:rsidP="00F05741">
      <w:pPr>
        <w:rPr>
          <w:rFonts w:ascii="Times New Roman" w:hAnsi="Times New Roman" w:cs="Times New Roman"/>
          <w:b/>
          <w:sz w:val="28"/>
          <w:szCs w:val="28"/>
        </w:rPr>
      </w:pP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lastRenderedPageBreak/>
        <w:t>DELIMITER $$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CREATE PROCEDURE my_proc_INOUT_93 (INOUT </w:t>
      </w:r>
      <w:proofErr w:type="spellStart"/>
      <w:r w:rsidRPr="00133143">
        <w:rPr>
          <w:rFonts w:ascii="Times New Roman" w:hAnsi="Times New Roman" w:cs="Times New Roman"/>
          <w:sz w:val="28"/>
          <w:szCs w:val="28"/>
        </w:rPr>
        <w:t>mfgender</w:t>
      </w:r>
      <w:proofErr w:type="spellEnd"/>
      <w:r w:rsidRPr="00133143">
        <w:rPr>
          <w:rFonts w:ascii="Times New Roman" w:hAnsi="Times New Roman" w:cs="Times New Roman"/>
          <w:sz w:val="28"/>
          <w:szCs w:val="28"/>
        </w:rPr>
        <w:t xml:space="preserve"> INT, IN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33143">
        <w:rPr>
          <w:rFonts w:ascii="Times New Roman" w:hAnsi="Times New Roman" w:cs="Times New Roman"/>
          <w:sz w:val="28"/>
          <w:szCs w:val="28"/>
        </w:rPr>
        <w:t>emp_gender</w:t>
      </w:r>
      <w:proofErr w:type="spellEnd"/>
      <w:proofErr w:type="gramEnd"/>
      <w:r w:rsidRPr="00133143">
        <w:rPr>
          <w:rFonts w:ascii="Times New Roman" w:hAnsi="Times New Roman" w:cs="Times New Roman"/>
          <w:sz w:val="28"/>
          <w:szCs w:val="28"/>
        </w:rPr>
        <w:t xml:space="preserve"> CHAR(1))</w:t>
      </w:r>
    </w:p>
    <w:p w:rsidR="00133143" w:rsidRPr="00133143" w:rsidRDefault="00133143" w:rsidP="00133143">
      <w:pPr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33143">
        <w:rPr>
          <w:rFonts w:ascii="Times New Roman" w:hAnsi="Times New Roman" w:cs="Times New Roman"/>
          <w:sz w:val="28"/>
          <w:szCs w:val="28"/>
        </w:rPr>
        <w:t>BEGIN</w:t>
      </w:r>
    </w:p>
    <w:p w:rsidR="00133143" w:rsidRPr="00133143" w:rsidRDefault="00133143" w:rsidP="00133143">
      <w:pPr>
        <w:ind w:left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133143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 xml:space="preserve">sex) INTO </w:t>
      </w:r>
      <w:proofErr w:type="spellStart"/>
      <w:r w:rsidRPr="00133143">
        <w:rPr>
          <w:rFonts w:ascii="Times New Roman" w:hAnsi="Times New Roman" w:cs="Times New Roman"/>
          <w:sz w:val="28"/>
          <w:szCs w:val="28"/>
        </w:rPr>
        <w:t>mfgender</w:t>
      </w:r>
      <w:proofErr w:type="spellEnd"/>
      <w:r w:rsidRPr="00133143">
        <w:rPr>
          <w:rFonts w:ascii="Times New Roman" w:hAnsi="Times New Roman" w:cs="Times New Roman"/>
          <w:sz w:val="28"/>
          <w:szCs w:val="28"/>
        </w:rPr>
        <w:t xml:space="preserve"> FROM employee_93 WHERE sex=</w:t>
      </w:r>
      <w:proofErr w:type="spellStart"/>
      <w:r w:rsidRPr="00133143">
        <w:rPr>
          <w:rFonts w:ascii="Times New Roman" w:hAnsi="Times New Roman" w:cs="Times New Roman"/>
          <w:sz w:val="28"/>
          <w:szCs w:val="28"/>
        </w:rPr>
        <w:t>emp_gender</w:t>
      </w:r>
      <w:proofErr w:type="spellEnd"/>
      <w:r w:rsidRPr="00133143">
        <w:rPr>
          <w:rFonts w:ascii="Times New Roman" w:hAnsi="Times New Roman" w:cs="Times New Roman"/>
          <w:sz w:val="28"/>
          <w:szCs w:val="28"/>
        </w:rPr>
        <w:t>;</w:t>
      </w: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END$$</w:t>
      </w:r>
    </w:p>
    <w:p w:rsidR="00133143" w:rsidRPr="00133143" w:rsidRDefault="00133143" w:rsidP="00133143">
      <w:pPr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CALL my_proc_INOUT_</w:t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93(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>@C,'M');</w:t>
      </w:r>
    </w:p>
    <w:p w:rsid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SELECT @C;</w:t>
      </w:r>
    </w:p>
    <w:p w:rsidR="00CE3503" w:rsidRPr="00CE3503" w:rsidRDefault="00CE3503" w:rsidP="00133143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CE350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33143" w:rsidRDefault="00CE350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8" type="#_x0000_t75" style="width:61.5pt;height:43.5pt">
            <v:imagedata r:id="rId10" o:title="ss1"/>
          </v:shape>
        </w:pict>
      </w:r>
    </w:p>
    <w:p w:rsidR="00CE3503" w:rsidRPr="00133143" w:rsidRDefault="00CE350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133143" w:rsidRPr="00133143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CALL my_proc_INOUT_</w:t>
      </w:r>
      <w:proofErr w:type="gramStart"/>
      <w:r w:rsidRPr="00133143">
        <w:rPr>
          <w:rFonts w:ascii="Times New Roman" w:hAnsi="Times New Roman" w:cs="Times New Roman"/>
          <w:sz w:val="28"/>
          <w:szCs w:val="28"/>
        </w:rPr>
        <w:t>93(</w:t>
      </w:r>
      <w:proofErr w:type="gramEnd"/>
      <w:r w:rsidRPr="00133143">
        <w:rPr>
          <w:rFonts w:ascii="Times New Roman" w:hAnsi="Times New Roman" w:cs="Times New Roman"/>
          <w:sz w:val="28"/>
          <w:szCs w:val="28"/>
        </w:rPr>
        <w:t>@C,'F');</w:t>
      </w:r>
    </w:p>
    <w:p w:rsidR="00F05741" w:rsidRDefault="0013314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33143">
        <w:rPr>
          <w:rFonts w:ascii="Times New Roman" w:hAnsi="Times New Roman" w:cs="Times New Roman"/>
          <w:sz w:val="28"/>
          <w:szCs w:val="28"/>
        </w:rPr>
        <w:t>SELECT @C;</w:t>
      </w:r>
    </w:p>
    <w:p w:rsidR="00CE3503" w:rsidRPr="00CE3503" w:rsidRDefault="00CE3503" w:rsidP="00CE3503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CE350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E3503" w:rsidRDefault="00CE350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CE3503" w:rsidRPr="00F05741" w:rsidRDefault="00CE3503" w:rsidP="0013314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9" type="#_x0000_t75" style="width:49.5pt;height:47.25pt">
            <v:imagedata r:id="rId11" o:title="ss2"/>
          </v:shape>
        </w:pic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supports IF, CASE, ITERATE, LEAVE, LOOP, WHILE, and REPEAT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constructs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for flow control within stored programs. It also supports RETURN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within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stored functions.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If Statement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IF statement implements a basic conditional construct within a stored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programs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and must be terminated with a semicolon. There is also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lastRenderedPageBreak/>
        <w:t>an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IF() function, which is different from the IF statement. Here is the syntax of if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statement :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IF condition THEN statement(s)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[ELSEIF condition THEN statement(s)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] ...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[ELSE statement(s)]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END IF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If the condition evaluates to true, the corresponding THEN or ELSEIF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clause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statements(s) executes.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If no condition matches, the ELSE clause statement(s) executes.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Each statement(s) consists of one or more SQL statements; an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empty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statement(s) is not permitted.</w:t>
      </w:r>
    </w:p>
    <w:p w:rsidR="00F05741" w:rsidRPr="00F05741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F05741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F05741" w:rsidRPr="00C86845" w:rsidRDefault="00F05741" w:rsidP="00C86845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b/>
          <w:sz w:val="28"/>
          <w:szCs w:val="28"/>
        </w:rPr>
        <w:t>1.Create</w:t>
      </w:r>
      <w:proofErr w:type="gramEnd"/>
      <w:r w:rsidRPr="00F05741">
        <w:rPr>
          <w:rFonts w:ascii="Times New Roman" w:hAnsi="Times New Roman" w:cs="Times New Roman"/>
          <w:b/>
          <w:sz w:val="28"/>
          <w:szCs w:val="28"/>
        </w:rPr>
        <w:t xml:space="preserve"> a procedure to raise salary of an employee using in</w:t>
      </w:r>
      <w:r w:rsidR="00C868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86845">
        <w:rPr>
          <w:rFonts w:ascii="Times New Roman" w:hAnsi="Times New Roman" w:cs="Times New Roman"/>
          <w:b/>
          <w:sz w:val="28"/>
          <w:szCs w:val="28"/>
        </w:rPr>
        <w:t>parameter</w: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>Delimiter $$</w: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>Create procedure salary_</w:t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93(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eno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)</w: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>Begin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declare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86845">
        <w:rPr>
          <w:rFonts w:ascii="Times New Roman" w:hAnsi="Times New Roman" w:cs="Times New Roman"/>
          <w:sz w:val="28"/>
          <w:szCs w:val="28"/>
        </w:rPr>
        <w:t xml:space="preserve">Select salary into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 xml:space="preserve"> from employee_93 where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ssn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eno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&lt;35000 then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set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+(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*0.1) 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"salary updated " as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salary_status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else</w:t>
      </w:r>
      <w:proofErr w:type="gramEnd"/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select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"salary not updated " as </w:t>
      </w:r>
      <w:proofErr w:type="spellStart"/>
      <w:r w:rsidRPr="00C86845">
        <w:rPr>
          <w:rFonts w:ascii="Times New Roman" w:hAnsi="Times New Roman" w:cs="Times New Roman"/>
          <w:sz w:val="28"/>
          <w:szCs w:val="28"/>
        </w:rPr>
        <w:t>salary_status</w:t>
      </w:r>
      <w:proofErr w:type="spellEnd"/>
      <w:r w:rsidRPr="00C86845">
        <w:rPr>
          <w:rFonts w:ascii="Times New Roman" w:hAnsi="Times New Roman" w:cs="Times New Roman"/>
          <w:sz w:val="28"/>
          <w:szCs w:val="28"/>
        </w:rPr>
        <w:t>;</w:t>
      </w:r>
    </w:p>
    <w:p w:rsidR="00C86845" w:rsidRPr="00C86845" w:rsidRDefault="00C86845" w:rsidP="00C86845">
      <w:pPr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86845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if;</w: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86845">
        <w:rPr>
          <w:rFonts w:ascii="Times New Roman" w:hAnsi="Times New Roman" w:cs="Times New Roman"/>
          <w:sz w:val="28"/>
          <w:szCs w:val="28"/>
        </w:rPr>
        <w:t>End$$</w:t>
      </w:r>
    </w:p>
    <w:p w:rsid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C86845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C86845">
        <w:rPr>
          <w:rFonts w:ascii="Times New Roman" w:hAnsi="Times New Roman" w:cs="Times New Roman"/>
          <w:sz w:val="28"/>
          <w:szCs w:val="28"/>
        </w:rPr>
        <w:lastRenderedPageBreak/>
        <w:t>call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salary_93(123456789);</w:t>
      </w:r>
    </w:p>
    <w:p w:rsidR="00C86845" w:rsidRDefault="00C86845" w:rsidP="00C8684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C86845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86845" w:rsidRDefault="00C86845" w:rsidP="00C8684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pict>
          <v:shape id="_x0000_i1030" type="#_x0000_t75" style="width:69.75pt;height:39pt">
            <v:imagedata r:id="rId12" o:title="img2"/>
          </v:shape>
        </w:pic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C86845">
        <w:rPr>
          <w:rFonts w:ascii="Times New Roman" w:hAnsi="Times New Roman" w:cs="Times New Roman"/>
          <w:sz w:val="28"/>
          <w:szCs w:val="28"/>
        </w:rPr>
        <w:t>call</w:t>
      </w:r>
      <w:proofErr w:type="gramEnd"/>
      <w:r w:rsidRPr="00C86845">
        <w:rPr>
          <w:rFonts w:ascii="Times New Roman" w:hAnsi="Times New Roman" w:cs="Times New Roman"/>
          <w:sz w:val="28"/>
          <w:szCs w:val="28"/>
        </w:rPr>
        <w:t xml:space="preserve"> salary_93(333445555);</w:t>
      </w:r>
    </w:p>
    <w:p w:rsidR="00C86845" w:rsidRDefault="00C86845" w:rsidP="00C8684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C86845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C86845" w:rsidRPr="00C86845" w:rsidRDefault="00C86845" w:rsidP="00C8684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pict>
          <v:shape id="_x0000_i1031" type="#_x0000_t75" style="width:109.5pt;height:31.5pt">
            <v:imagedata r:id="rId13" o:title="img1"/>
          </v:shape>
        </w:pict>
      </w:r>
    </w:p>
    <w:p w:rsidR="00C86845" w:rsidRDefault="00C86845" w:rsidP="00C86845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F05741" w:rsidRPr="008523BC" w:rsidRDefault="00F05741" w:rsidP="00C8684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523BC">
        <w:rPr>
          <w:rFonts w:ascii="Times New Roman" w:hAnsi="Times New Roman" w:cs="Times New Roman"/>
          <w:b/>
          <w:sz w:val="28"/>
          <w:szCs w:val="28"/>
        </w:rPr>
        <w:t>MySQL</w:t>
      </w:r>
      <w:proofErr w:type="spellEnd"/>
      <w:r w:rsidRPr="008523BC">
        <w:rPr>
          <w:rFonts w:ascii="Times New Roman" w:hAnsi="Times New Roman" w:cs="Times New Roman"/>
          <w:b/>
          <w:sz w:val="28"/>
          <w:szCs w:val="28"/>
        </w:rPr>
        <w:t>: Cursors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 database cursor is a control structure that enables traversal over the records in a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database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. Cursors are used by database programmers to process individual rows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returned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by database system queries. Cursors enable manipulation of whole result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sets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at once. In this scenario, a cursor enables the rows in a result set to be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processed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sequentially.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To use cursors in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procedures, you need to do the 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following :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Declare a cursor.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Open a cursor.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Fetch the data into variables.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- Close the cursor when done.</w:t>
      </w:r>
    </w:p>
    <w:p w:rsidR="00F05741" w:rsidRPr="008523BC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8523BC">
        <w:rPr>
          <w:rFonts w:ascii="Times New Roman" w:hAnsi="Times New Roman" w:cs="Times New Roman"/>
          <w:b/>
          <w:sz w:val="28"/>
          <w:szCs w:val="28"/>
        </w:rPr>
        <w:t>Declare a cursor: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following statement declares a cursor and associates it with a SELECT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statement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that retrieves the rows to be traversed by the cursor.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cursor_name</w:t>
      </w:r>
      <w:proofErr w:type="spell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CURSOR FOR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select_statement</w:t>
      </w:r>
      <w:proofErr w:type="spellEnd"/>
    </w:p>
    <w:p w:rsidR="00F05741" w:rsidRPr="008523BC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8523BC">
        <w:rPr>
          <w:rFonts w:ascii="Times New Roman" w:hAnsi="Times New Roman" w:cs="Times New Roman"/>
          <w:b/>
          <w:sz w:val="28"/>
          <w:szCs w:val="28"/>
        </w:rPr>
        <w:t>Open a cursor: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following statement opens a previously declared cursor.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lastRenderedPageBreak/>
        <w:t xml:space="preserve">OPEN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cursor_name</w:t>
      </w:r>
      <w:proofErr w:type="spellEnd"/>
    </w:p>
    <w:p w:rsidR="00F05741" w:rsidRPr="008523BC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8523BC">
        <w:rPr>
          <w:rFonts w:ascii="Times New Roman" w:hAnsi="Times New Roman" w:cs="Times New Roman"/>
          <w:b/>
          <w:sz w:val="28"/>
          <w:szCs w:val="28"/>
        </w:rPr>
        <w:t xml:space="preserve">Fetch the data into </w:t>
      </w:r>
      <w:proofErr w:type="gramStart"/>
      <w:r w:rsidRPr="008523BC">
        <w:rPr>
          <w:rFonts w:ascii="Times New Roman" w:hAnsi="Times New Roman" w:cs="Times New Roman"/>
          <w:b/>
          <w:sz w:val="28"/>
          <w:szCs w:val="28"/>
        </w:rPr>
        <w:t>variables :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This statement fetches the next row for the SELECT statement associated with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specified cursor (which must be open) and advances the cursor pointer. If a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exists, the fetched columns are stored in the named variables. The number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columns retrieved by the SELECT statement must match the number of output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variables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specified in the FETCH statement.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FETCH [[NEXT] FROM]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cursor_name</w:t>
      </w:r>
      <w:proofErr w:type="spell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INTO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var_name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[,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var_name</w:t>
      </w:r>
      <w:proofErr w:type="spellEnd"/>
      <w:proofErr w:type="gramStart"/>
      <w:r w:rsidRPr="00F05741">
        <w:rPr>
          <w:rFonts w:ascii="Times New Roman" w:hAnsi="Times New Roman" w:cs="Times New Roman"/>
          <w:sz w:val="28"/>
          <w:szCs w:val="28"/>
        </w:rPr>
        <w:t>] ...</w:t>
      </w:r>
      <w:proofErr w:type="gramEnd"/>
    </w:p>
    <w:p w:rsidR="00F05741" w:rsidRPr="008523BC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r w:rsidRPr="008523BC">
        <w:rPr>
          <w:rFonts w:ascii="Times New Roman" w:hAnsi="Times New Roman" w:cs="Times New Roman"/>
          <w:b/>
          <w:sz w:val="28"/>
          <w:szCs w:val="28"/>
        </w:rPr>
        <w:t xml:space="preserve">Close the cursor when </w:t>
      </w:r>
      <w:proofErr w:type="gramStart"/>
      <w:r w:rsidRPr="008523BC">
        <w:rPr>
          <w:rFonts w:ascii="Times New Roman" w:hAnsi="Times New Roman" w:cs="Times New Roman"/>
          <w:b/>
          <w:sz w:val="28"/>
          <w:szCs w:val="28"/>
        </w:rPr>
        <w:t>done :</w:t>
      </w:r>
      <w:proofErr w:type="gram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This statement closes a previously opened cursor. An error occurs if the cursor is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not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open.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CLOSE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cursor_name</w:t>
      </w:r>
      <w:proofErr w:type="spellEnd"/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The procedure starts with three variable declarations. Incidentally, the order is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important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. First, declare variables. Then declare conditions. Then declare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cursors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>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 stored program may include handlers to be invoked when certain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conditions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occur within the program. A handler can be specific or general.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 xml:space="preserve">A specific handler is for a </w:t>
      </w:r>
      <w:proofErr w:type="spellStart"/>
      <w:r w:rsidRPr="00F05741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05741">
        <w:rPr>
          <w:rFonts w:ascii="Times New Roman" w:hAnsi="Times New Roman" w:cs="Times New Roman"/>
          <w:sz w:val="28"/>
          <w:szCs w:val="28"/>
        </w:rPr>
        <w:t xml:space="preserve"> error code, SQLSTATE value, or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condition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name.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A general handler is for a condition in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SQLWARNING, SQLEXCEPTION, or NOT FOUND class.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If there is no appropriate handler when a condition occurs, the action taken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depends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on the class of the condition: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t>For NOT FOUND conditions, if the condition was raised normally, the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action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is CONTINUE. If it was raised by SIGNAL or </w:t>
      </w:r>
      <w:proofErr w:type="gramStart"/>
      <w:r w:rsidRPr="00F05741">
        <w:rPr>
          <w:rFonts w:ascii="Times New Roman" w:hAnsi="Times New Roman" w:cs="Times New Roman"/>
          <w:sz w:val="28"/>
          <w:szCs w:val="28"/>
        </w:rPr>
        <w:t>RESIGNAL,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the action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5741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F05741">
        <w:rPr>
          <w:rFonts w:ascii="Times New Roman" w:hAnsi="Times New Roman" w:cs="Times New Roman"/>
          <w:sz w:val="28"/>
          <w:szCs w:val="28"/>
        </w:rPr>
        <w:t xml:space="preserve"> EXIT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  <w:r w:rsidRPr="00F05741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1579B5">
        <w:rPr>
          <w:rFonts w:ascii="Times New Roman" w:hAnsi="Times New Roman" w:cs="Times New Roman"/>
          <w:b/>
          <w:sz w:val="28"/>
          <w:szCs w:val="28"/>
        </w:rPr>
        <w:t xml:space="preserve">Create a </w:t>
      </w:r>
      <w:proofErr w:type="gramStart"/>
      <w:r w:rsidRPr="001579B5">
        <w:rPr>
          <w:rFonts w:ascii="Times New Roman" w:hAnsi="Times New Roman" w:cs="Times New Roman"/>
          <w:b/>
          <w:sz w:val="28"/>
          <w:szCs w:val="28"/>
        </w:rPr>
        <w:t>procedure(</w:t>
      </w:r>
      <w:proofErr w:type="gramEnd"/>
      <w:r w:rsidRPr="001579B5">
        <w:rPr>
          <w:rFonts w:ascii="Times New Roman" w:hAnsi="Times New Roman" w:cs="Times New Roman"/>
          <w:b/>
          <w:sz w:val="28"/>
          <w:szCs w:val="28"/>
        </w:rPr>
        <w:t xml:space="preserve"> cursor) to raise salary of an employee</w:t>
      </w:r>
    </w:p>
    <w:p w:rsidR="00F05741" w:rsidRPr="001579B5" w:rsidRDefault="00F05741" w:rsidP="00F05741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1579B5">
        <w:rPr>
          <w:rFonts w:ascii="Times New Roman" w:hAnsi="Times New Roman" w:cs="Times New Roman"/>
          <w:b/>
          <w:sz w:val="28"/>
          <w:szCs w:val="28"/>
        </w:rPr>
        <w:t>whose</w:t>
      </w:r>
      <w:proofErr w:type="gramEnd"/>
      <w:r w:rsidRPr="001579B5">
        <w:rPr>
          <w:rFonts w:ascii="Times New Roman" w:hAnsi="Times New Roman" w:cs="Times New Roman"/>
          <w:b/>
          <w:sz w:val="28"/>
          <w:szCs w:val="28"/>
        </w:rPr>
        <w:t xml:space="preserve"> salary is less than 35,000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Delimiter //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Create procedure cursor_</w:t>
      </w:r>
      <w:proofErr w:type="gramStart"/>
      <w:r w:rsidRPr="00C964B0">
        <w:rPr>
          <w:rFonts w:ascii="Times New Roman" w:hAnsi="Times New Roman" w:cs="Times New Roman"/>
          <w:sz w:val="28"/>
          <w:szCs w:val="28"/>
        </w:rPr>
        <w:t>93()</w:t>
      </w:r>
      <w:proofErr w:type="gramEnd"/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Begin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eid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sta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964B0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64B0">
        <w:rPr>
          <w:rFonts w:ascii="Times New Roman" w:hAnsi="Times New Roman" w:cs="Times New Roman"/>
          <w:sz w:val="28"/>
          <w:szCs w:val="28"/>
        </w:rPr>
        <w:t>30) default "update";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r_f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tinyint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default false;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cur_sal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cursor for select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ssn</w:t>
      </w:r>
      <w:proofErr w:type="gramStart"/>
      <w:r w:rsidRPr="00C964B0">
        <w:rPr>
          <w:rFonts w:ascii="Times New Roman" w:hAnsi="Times New Roman" w:cs="Times New Roman"/>
          <w:sz w:val="28"/>
          <w:szCs w:val="28"/>
        </w:rPr>
        <w:t>,salary</w:t>
      </w:r>
      <w:proofErr w:type="spellEnd"/>
      <w:proofErr w:type="gramEnd"/>
      <w:r w:rsidRPr="00C964B0">
        <w:rPr>
          <w:rFonts w:ascii="Times New Roman" w:hAnsi="Times New Roman" w:cs="Times New Roman"/>
          <w:sz w:val="28"/>
          <w:szCs w:val="28"/>
        </w:rPr>
        <w:t xml:space="preserve"> from employee_93 where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C964B0">
        <w:rPr>
          <w:rFonts w:ascii="Times New Roman" w:hAnsi="Times New Roman" w:cs="Times New Roman"/>
          <w:sz w:val="28"/>
          <w:szCs w:val="28"/>
        </w:rPr>
        <w:t>salary&lt;</w:t>
      </w:r>
      <w:proofErr w:type="gramEnd"/>
      <w:r w:rsidRPr="00C964B0">
        <w:rPr>
          <w:rFonts w:ascii="Times New Roman" w:hAnsi="Times New Roman" w:cs="Times New Roman"/>
          <w:sz w:val="28"/>
          <w:szCs w:val="28"/>
        </w:rPr>
        <w:t>35000;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Declare continue handler for not found set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r_f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=true;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cur_sal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r_f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=false do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Fetch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cur_sal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eid</w:t>
      </w:r>
      <w:proofErr w:type="gramStart"/>
      <w:r w:rsidRPr="00C964B0">
        <w:rPr>
          <w:rFonts w:ascii="Times New Roman" w:hAnsi="Times New Roman" w:cs="Times New Roman"/>
          <w:sz w:val="28"/>
          <w:szCs w:val="28"/>
        </w:rPr>
        <w:t>,sal</w:t>
      </w:r>
      <w:proofErr w:type="spellEnd"/>
      <w:proofErr w:type="gram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Update employee_93 set salary=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sal</w:t>
      </w:r>
      <w:proofErr w:type="spellEnd"/>
      <w:proofErr w:type="gramStart"/>
      <w:r w:rsidRPr="00C964B0">
        <w:rPr>
          <w:rFonts w:ascii="Times New Roman" w:hAnsi="Times New Roman" w:cs="Times New Roman"/>
          <w:sz w:val="28"/>
          <w:szCs w:val="28"/>
        </w:rPr>
        <w:t>+(</w:t>
      </w:r>
      <w:proofErr w:type="spellStart"/>
      <w:proofErr w:type="gramEnd"/>
      <w:r w:rsidRPr="00C964B0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 xml:space="preserve">*0.1) where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ssn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eid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eid</w:t>
      </w:r>
      <w:proofErr w:type="gramStart"/>
      <w:r w:rsidRPr="00C964B0">
        <w:rPr>
          <w:rFonts w:ascii="Times New Roman" w:hAnsi="Times New Roman" w:cs="Times New Roman"/>
          <w:sz w:val="28"/>
          <w:szCs w:val="28"/>
        </w:rPr>
        <w:t>,sta</w:t>
      </w:r>
      <w:proofErr w:type="spellEnd"/>
      <w:proofErr w:type="gramEnd"/>
      <w:r w:rsidRPr="00C964B0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salary_status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End while;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 xml:space="preserve">Close </w:t>
      </w:r>
      <w:proofErr w:type="spellStart"/>
      <w:r w:rsidRPr="00C964B0">
        <w:rPr>
          <w:rFonts w:ascii="Times New Roman" w:hAnsi="Times New Roman" w:cs="Times New Roman"/>
          <w:sz w:val="28"/>
          <w:szCs w:val="28"/>
        </w:rPr>
        <w:t>cur_sal</w:t>
      </w:r>
      <w:proofErr w:type="spellEnd"/>
      <w:r w:rsidRPr="00C964B0">
        <w:rPr>
          <w:rFonts w:ascii="Times New Roman" w:hAnsi="Times New Roman" w:cs="Times New Roman"/>
          <w:sz w:val="28"/>
          <w:szCs w:val="28"/>
        </w:rPr>
        <w:t>;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End//</w:t>
      </w:r>
    </w:p>
    <w:p w:rsidR="00C964B0" w:rsidRPr="00C964B0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C964B0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:rsidR="00F05741" w:rsidRPr="00F05741" w:rsidRDefault="00C964B0" w:rsidP="00C964B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964B0">
        <w:rPr>
          <w:rFonts w:ascii="Times New Roman" w:hAnsi="Times New Roman" w:cs="Times New Roman"/>
          <w:sz w:val="28"/>
          <w:szCs w:val="28"/>
        </w:rPr>
        <w:t>Call cursor_</w:t>
      </w:r>
      <w:proofErr w:type="gramStart"/>
      <w:r w:rsidRPr="00C964B0">
        <w:rPr>
          <w:rFonts w:ascii="Times New Roman" w:hAnsi="Times New Roman" w:cs="Times New Roman"/>
          <w:sz w:val="28"/>
          <w:szCs w:val="28"/>
        </w:rPr>
        <w:t>93(</w:t>
      </w:r>
      <w:proofErr w:type="gramEnd"/>
      <w:r w:rsidRPr="00C964B0">
        <w:rPr>
          <w:rFonts w:ascii="Times New Roman" w:hAnsi="Times New Roman" w:cs="Times New Roman"/>
          <w:sz w:val="28"/>
          <w:szCs w:val="28"/>
        </w:rPr>
        <w:t>);</w:t>
      </w:r>
    </w:p>
    <w:p w:rsidR="00F05741" w:rsidRPr="00F05741" w:rsidRDefault="00F05741" w:rsidP="00F05741">
      <w:pPr>
        <w:rPr>
          <w:rFonts w:ascii="Times New Roman" w:hAnsi="Times New Roman" w:cs="Times New Roman"/>
          <w:sz w:val="28"/>
          <w:szCs w:val="28"/>
        </w:rPr>
      </w:pPr>
    </w:p>
    <w:p w:rsidR="00F97381" w:rsidRDefault="001579B5" w:rsidP="00F05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579B5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1579B5" w:rsidRDefault="001579B5" w:rsidP="00F057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676275" cy="504825"/>
            <wp:effectExtent l="19050" t="0" r="9525" b="0"/>
            <wp:docPr id="20" name="Picture 20" descr="C:\Users\dell\Desktop\dbms lab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dbms lab\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1809750" cy="400050"/>
            <wp:effectExtent l="19050" t="0" r="0" b="0"/>
            <wp:docPr id="19" name="Picture 19" descr="C:\Users\dell\Desktop\dbms lab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dbms lab\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9B5" w:rsidRDefault="001579B5" w:rsidP="001579B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676275" cy="400050"/>
            <wp:effectExtent l="19050" t="0" r="9525" b="0"/>
            <wp:docPr id="18" name="Picture 18" descr="C:\Users\dell\Desktop\dbms lab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esktop\dbms lab\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1771650" cy="457200"/>
            <wp:effectExtent l="19050" t="0" r="0" b="0"/>
            <wp:docPr id="17" name="Picture 17" descr="C:\Users\dell\Desktop\dbms lab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esktop\dbms lab\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9B5" w:rsidRDefault="001579B5" w:rsidP="001579B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714375" cy="533400"/>
            <wp:effectExtent l="19050" t="0" r="9525" b="0"/>
            <wp:docPr id="16" name="Picture 16" descr="C:\Users\dell\Desktop\dbms lab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Desktop\dbms lab\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1762125" cy="476250"/>
            <wp:effectExtent l="19050" t="0" r="9525" b="0"/>
            <wp:docPr id="15" name="Picture 15" descr="C:\Users\dell\Desktop\dbms lab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esktop\dbms lab\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9B5" w:rsidRDefault="001579B5" w:rsidP="001579B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704850" cy="438150"/>
            <wp:effectExtent l="19050" t="0" r="0" b="0"/>
            <wp:docPr id="14" name="Picture 14" descr="C:\Users\dell\Desktop\dbms lab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esktop\dbms lab\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1695450" cy="504825"/>
            <wp:effectExtent l="19050" t="0" r="0" b="0"/>
            <wp:docPr id="13" name="Picture 13" descr="C:\Users\dell\Desktop\dbms lab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dbms lab\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9B5" w:rsidRPr="001579B5" w:rsidRDefault="001579B5" w:rsidP="001579B5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657225" cy="485775"/>
            <wp:effectExtent l="19050" t="0" r="9525" b="0"/>
            <wp:docPr id="12" name="Picture 12" descr="C:\Users\dell\Desktop\dbms lab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esktop\dbms lab\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1857375" cy="542925"/>
            <wp:effectExtent l="19050" t="0" r="9525" b="0"/>
            <wp:docPr id="11" name="Picture 11" descr="C:\Users\dell\Desktop\dbms lab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dbms lab\1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79B5" w:rsidRPr="001579B5" w:rsidSect="003E248A">
      <w:headerReference w:type="default" r:id="rId24"/>
      <w:footerReference w:type="default" r:id="rId25"/>
      <w:pgSz w:w="11906" w:h="16838"/>
      <w:pgMar w:top="1304" w:right="1077" w:bottom="1304" w:left="1077" w:header="907" w:footer="964" w:gutter="0"/>
      <w:pgBorders w:zOrder="back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03BD" w:rsidRDefault="00AA03BD" w:rsidP="008A4B2A">
      <w:pPr>
        <w:spacing w:after="0" w:line="240" w:lineRule="auto"/>
      </w:pPr>
      <w:r>
        <w:separator/>
      </w:r>
    </w:p>
  </w:endnote>
  <w:endnote w:type="continuationSeparator" w:id="0">
    <w:p w:rsidR="00AA03BD" w:rsidRDefault="00AA03BD" w:rsidP="008A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5741" w:rsidRDefault="008A4B2A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 xml:space="preserve">                             </w:t>
    </w:r>
  </w:p>
  <w:p w:rsidR="008A4B2A" w:rsidRPr="008A4B2A" w:rsidRDefault="00F05741">
    <w:pPr>
      <w:pStyle w:val="Footer"/>
      <w:rPr>
        <w:rFonts w:ascii="Times New Roman" w:hAnsi="Times New Roman" w:cs="Times New Roman"/>
        <w:b/>
        <w:bCs/>
        <w:noProof/>
        <w:sz w:val="24"/>
        <w:szCs w:val="24"/>
      </w:rPr>
    </w:pPr>
    <w:r>
      <w:rPr>
        <w:rFonts w:ascii="Times New Roman" w:hAnsi="Times New Roman" w:cs="Times New Roman"/>
        <w:b/>
        <w:bCs/>
        <w:noProof/>
        <w:sz w:val="24"/>
        <w:szCs w:val="24"/>
      </w:rPr>
      <w:tab/>
    </w:r>
    <w:r w:rsidR="008A4B2A">
      <w:rPr>
        <w:rFonts w:ascii="Times New Roman" w:hAnsi="Times New Roman" w:cs="Times New Roman"/>
        <w:b/>
        <w:bCs/>
        <w:noProof/>
        <w:sz w:val="24"/>
        <w:szCs w:val="24"/>
      </w:rPr>
      <w:t xml:space="preserve">  </w:t>
    </w:r>
    <w:r w:rsidR="008A4B2A" w:rsidRPr="008A4B2A">
      <w:rPr>
        <w:rFonts w:ascii="Times New Roman" w:hAnsi="Times New Roman" w:cs="Times New Roman"/>
        <w:b/>
        <w:bCs/>
        <w:noProof/>
        <w:sz w:val="24"/>
        <w:szCs w:val="24"/>
      </w:rPr>
      <w:t>P.V.P. SIDDHARTHA INSTITUTE OF TECHONOLOGY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03BD" w:rsidRDefault="00AA03BD" w:rsidP="008A4B2A">
      <w:pPr>
        <w:spacing w:after="0" w:line="240" w:lineRule="auto"/>
      </w:pPr>
      <w:r>
        <w:separator/>
      </w:r>
    </w:p>
  </w:footnote>
  <w:footnote w:type="continuationSeparator" w:id="0">
    <w:p w:rsidR="00AA03BD" w:rsidRDefault="00AA03BD" w:rsidP="008A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4B2A" w:rsidRDefault="008A4B2A" w:rsidP="008A4B2A">
    <w:pPr>
      <w:pStyle w:val="Header"/>
    </w:pPr>
    <w:proofErr w:type="gramStart"/>
    <w:r>
      <w:rPr>
        <w:rFonts w:ascii="Times New Roman" w:hAnsi="Times New Roman" w:cs="Times New Roman"/>
        <w:b/>
        <w:bCs/>
      </w:rPr>
      <w:t>Date :</w:t>
    </w:r>
    <w:proofErr w:type="gramEnd"/>
    <w:r>
      <w:rPr>
        <w:rFonts w:ascii="Times New Roman" w:hAnsi="Times New Roman" w:cs="Times New Roman"/>
        <w:b/>
        <w:bCs/>
      </w:rPr>
      <w:t xml:space="preserve"> ………..                                                                                                                    </w:t>
    </w:r>
    <w:r w:rsidRPr="00AD7279">
      <w:rPr>
        <w:rFonts w:ascii="Times New Roman" w:hAnsi="Times New Roman" w:cs="Times New Roman"/>
        <w:b/>
        <w:bCs/>
      </w:rPr>
      <w:t>SHEET</w:t>
    </w:r>
    <w:r>
      <w:rPr>
        <w:rFonts w:ascii="Times New Roman" w:hAnsi="Times New Roman" w:cs="Times New Roman"/>
        <w:b/>
        <w:bCs/>
      </w:rPr>
      <w:t xml:space="preserve"> </w:t>
    </w:r>
    <w:r w:rsidRPr="00AD7279">
      <w:rPr>
        <w:rFonts w:ascii="Times New Roman" w:hAnsi="Times New Roman" w:cs="Times New Roman"/>
        <w:b/>
        <w:bCs/>
      </w:rPr>
      <w:t>No</w:t>
    </w:r>
    <w:r>
      <w:rPr>
        <w:rFonts w:ascii="Times New Roman" w:hAnsi="Times New Roman" w:cs="Times New Roman"/>
        <w:b/>
        <w:bCs/>
      </w:rPr>
      <w:t>.……</w:t>
    </w:r>
    <w:r>
      <w:tab/>
    </w:r>
  </w:p>
  <w:p w:rsidR="00F05741" w:rsidRPr="008A4B2A" w:rsidRDefault="00F05741" w:rsidP="008A4B2A">
    <w:pPr>
      <w:pStyle w:val="Header"/>
      <w:rPr>
        <w:rFonts w:ascii="Times New Roman" w:hAnsi="Times New Roman" w:cs="Times New Roman"/>
        <w:b/>
        <w:bCs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8523BC"/>
    <w:rsid w:val="00133143"/>
    <w:rsid w:val="001579B5"/>
    <w:rsid w:val="00160A36"/>
    <w:rsid w:val="001E245B"/>
    <w:rsid w:val="002271E0"/>
    <w:rsid w:val="003E248A"/>
    <w:rsid w:val="008523BC"/>
    <w:rsid w:val="008A4B2A"/>
    <w:rsid w:val="00A3232D"/>
    <w:rsid w:val="00AA03BD"/>
    <w:rsid w:val="00C86845"/>
    <w:rsid w:val="00C964B0"/>
    <w:rsid w:val="00CE3503"/>
    <w:rsid w:val="00F05741"/>
    <w:rsid w:val="00F97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B2A"/>
  </w:style>
  <w:style w:type="paragraph" w:styleId="Footer">
    <w:name w:val="footer"/>
    <w:basedOn w:val="Normal"/>
    <w:link w:val="FooterChar"/>
    <w:uiPriority w:val="99"/>
    <w:unhideWhenUsed/>
    <w:rsid w:val="008A4B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B2A"/>
  </w:style>
  <w:style w:type="paragraph" w:styleId="BalloonText">
    <w:name w:val="Balloon Text"/>
    <w:basedOn w:val="Normal"/>
    <w:link w:val="BalloonTextChar"/>
    <w:uiPriority w:val="99"/>
    <w:semiHidden/>
    <w:unhideWhenUsed/>
    <w:rsid w:val="00157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79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dbms%20exercise\rec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AE88E-A550-49F5-B5B1-C8F9F249C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</Template>
  <TotalTime>77</TotalTime>
  <Pages>10</Pages>
  <Words>1210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PENUGONDA SIVA VENKATA SAI ROHITH</dc:creator>
  <cp:lastModifiedBy>PENUGONDA SIVA VENKATA SAI ROHITH</cp:lastModifiedBy>
  <cp:revision>4</cp:revision>
  <dcterms:created xsi:type="dcterms:W3CDTF">2021-02-04T12:54:00Z</dcterms:created>
  <dcterms:modified xsi:type="dcterms:W3CDTF">2021-02-04T14:11:00Z</dcterms:modified>
</cp:coreProperties>
</file>