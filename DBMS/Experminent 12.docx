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B2A" w:rsidRPr="000F7BAF" w:rsidRDefault="008A4B2A" w:rsidP="008A4B2A">
      <w:pPr>
        <w:pStyle w:val="Footer"/>
        <w:rPr>
          <w:rFonts w:ascii="Times New Roman" w:hAnsi="Times New Roman" w:cs="Times New Roman"/>
          <w:b/>
          <w:bCs/>
          <w:noProof/>
        </w:rPr>
      </w:pPr>
      <w:r w:rsidRPr="000F7BAF">
        <w:rPr>
          <w:rFonts w:ascii="Times New Roman" w:hAnsi="Times New Roman" w:cs="Times New Roman"/>
          <w:b/>
          <w:bCs/>
          <w:noProof/>
        </w:rPr>
        <w:t xml:space="preserve">                           </w:t>
      </w:r>
    </w:p>
    <w:p w:rsidR="000F7BAF" w:rsidRDefault="000F7BAF" w:rsidP="000F7BAF">
      <w:pPr>
        <w:ind w:left="2160" w:firstLine="72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F7BAF">
        <w:rPr>
          <w:rFonts w:ascii="Times New Roman" w:hAnsi="Times New Roman" w:cs="Times New Roman"/>
          <w:b/>
          <w:sz w:val="32"/>
          <w:szCs w:val="32"/>
          <w:u w:val="single"/>
        </w:rPr>
        <w:t xml:space="preserve">EXPERIMENT </w:t>
      </w:r>
      <w:r w:rsidR="00E824CB">
        <w:rPr>
          <w:rFonts w:ascii="Times New Roman" w:hAnsi="Times New Roman" w:cs="Times New Roman"/>
          <w:b/>
          <w:sz w:val="32"/>
          <w:szCs w:val="32"/>
          <w:u w:val="single"/>
        </w:rPr>
        <w:t>–</w:t>
      </w:r>
      <w:r w:rsidRPr="000F7BAF">
        <w:rPr>
          <w:rFonts w:ascii="Times New Roman" w:hAnsi="Times New Roman" w:cs="Times New Roman"/>
          <w:b/>
          <w:sz w:val="32"/>
          <w:szCs w:val="32"/>
          <w:u w:val="single"/>
        </w:rPr>
        <w:t xml:space="preserve"> 12</w:t>
      </w:r>
    </w:p>
    <w:p w:rsidR="00E824CB" w:rsidRPr="000F7BAF" w:rsidRDefault="00E824CB" w:rsidP="000F7BAF">
      <w:pPr>
        <w:ind w:left="2160" w:firstLine="720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F7BAF">
        <w:rPr>
          <w:rFonts w:ascii="Times New Roman" w:hAnsi="Times New Roman" w:cs="Times New Roman"/>
          <w:sz w:val="28"/>
          <w:szCs w:val="28"/>
        </w:rPr>
        <w:t xml:space="preserve">To </w:t>
      </w:r>
      <w:proofErr w:type="gramStart"/>
      <w:r w:rsidRPr="000F7BAF">
        <w:rPr>
          <w:rFonts w:ascii="Times New Roman" w:hAnsi="Times New Roman" w:cs="Times New Roman"/>
          <w:sz w:val="28"/>
          <w:szCs w:val="28"/>
        </w:rPr>
        <w:t>Create ,call</w:t>
      </w:r>
      <w:proofErr w:type="gramEnd"/>
      <w:r w:rsidRPr="000F7BAF">
        <w:rPr>
          <w:rFonts w:ascii="Times New Roman" w:hAnsi="Times New Roman" w:cs="Times New Roman"/>
          <w:sz w:val="28"/>
          <w:szCs w:val="28"/>
        </w:rPr>
        <w:t xml:space="preserve"> and Drop a FUNCTION.</w:t>
      </w:r>
    </w:p>
    <w:p w:rsidR="00E824CB" w:rsidRPr="000F7BAF" w:rsidRDefault="00E824CB" w:rsidP="000F7BAF">
      <w:pPr>
        <w:rPr>
          <w:rFonts w:ascii="Times New Roman" w:hAnsi="Times New Roman" w:cs="Times New Roman"/>
          <w:sz w:val="28"/>
          <w:szCs w:val="28"/>
        </w:rPr>
      </w:pPr>
    </w:p>
    <w:p w:rsid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>Description:</w:t>
      </w:r>
    </w:p>
    <w:p w:rsid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>The CREATE FUNCTION statement is used for creating a stored function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>and user-defined functions. A stored function is a set of SQL statements that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 xml:space="preserve">perform some operation and return a single value. Just like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in-built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 xml:space="preserve">function, it can be called from within a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statement.</w:t>
      </w:r>
    </w:p>
    <w:p w:rsidR="00E824CB" w:rsidRPr="000F7BAF" w:rsidRDefault="00E824CB" w:rsidP="000F7BAF">
      <w:pPr>
        <w:rPr>
          <w:rFonts w:ascii="Times New Roman" w:hAnsi="Times New Roman" w:cs="Times New Roman"/>
          <w:b/>
          <w:sz w:val="28"/>
          <w:szCs w:val="28"/>
        </w:rPr>
      </w:pPr>
    </w:p>
    <w:p w:rsid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>Syntax:</w:t>
      </w:r>
    </w:p>
    <w:p w:rsidR="000F7BAF" w:rsidRP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 xml:space="preserve">The syntax for CREATE FUNCTION statement in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is:</w:t>
      </w:r>
    </w:p>
    <w:p w:rsidR="000F7BAF" w:rsidRPr="000F7BAF" w:rsidRDefault="000F7BAF" w:rsidP="000F7BAF">
      <w:pPr>
        <w:jc w:val="center"/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 xml:space="preserve">CREATE FUNCTION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function_name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(func_parameter1, func_parameter2...)</w:t>
      </w:r>
    </w:p>
    <w:p w:rsidR="000F7BAF" w:rsidRP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0F7BAF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datatype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[characteristics]</w:t>
      </w:r>
    </w:p>
    <w:p w:rsid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func_body</w:t>
      </w:r>
      <w:proofErr w:type="spellEnd"/>
    </w:p>
    <w:p w:rsidR="00E824CB" w:rsidRPr="000F7BAF" w:rsidRDefault="00E824CB" w:rsidP="000F7BAF">
      <w:pPr>
        <w:rPr>
          <w:rFonts w:ascii="Times New Roman" w:hAnsi="Times New Roman" w:cs="Times New Roman"/>
          <w:sz w:val="28"/>
          <w:szCs w:val="28"/>
        </w:rPr>
      </w:pPr>
    </w:p>
    <w:p w:rsidR="000F7BAF" w:rsidRP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>Parameters used:</w:t>
      </w:r>
    </w:p>
    <w:p w:rsidR="000F7BAF" w:rsidRP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proofErr w:type="gramStart"/>
      <w:r w:rsidRPr="000F7BAF">
        <w:rPr>
          <w:rFonts w:ascii="Times New Roman" w:hAnsi="Times New Roman" w:cs="Times New Roman"/>
          <w:b/>
          <w:sz w:val="28"/>
          <w:szCs w:val="28"/>
        </w:rPr>
        <w:t>function_name</w:t>
      </w:r>
      <w:proofErr w:type="spellEnd"/>
      <w:proofErr w:type="gramEnd"/>
      <w:r w:rsidRPr="000F7BAF">
        <w:rPr>
          <w:rFonts w:ascii="Times New Roman" w:hAnsi="Times New Roman" w:cs="Times New Roman"/>
          <w:b/>
          <w:sz w:val="28"/>
          <w:szCs w:val="28"/>
        </w:rPr>
        <w:t>:</w:t>
      </w:r>
    </w:p>
    <w:p w:rsidR="000F7BAF" w:rsidRP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>It is the name by which stored function is called. The name should not be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 xml:space="preserve">same as </w:t>
      </w:r>
      <w:proofErr w:type="gramStart"/>
      <w:r w:rsidRPr="000F7BAF">
        <w:rPr>
          <w:rFonts w:ascii="Times New Roman" w:hAnsi="Times New Roman" w:cs="Times New Roman"/>
          <w:sz w:val="28"/>
          <w:szCs w:val="28"/>
        </w:rPr>
        <w:t>native(</w:t>
      </w:r>
      <w:proofErr w:type="spellStart"/>
      <w:proofErr w:type="gramEnd"/>
      <w:r w:rsidRPr="000F7BAF">
        <w:rPr>
          <w:rFonts w:ascii="Times New Roman" w:hAnsi="Times New Roman" w:cs="Times New Roman"/>
          <w:sz w:val="28"/>
          <w:szCs w:val="28"/>
        </w:rPr>
        <w:t>built_in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>) function. In order to associate routine explicitly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>a specific database function name should be given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 xml:space="preserve">as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database_name.func_name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>.</w:t>
      </w:r>
    </w:p>
    <w:p w:rsidR="000F7BAF" w:rsidRP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proofErr w:type="gramStart"/>
      <w:r w:rsidRPr="000F7BAF">
        <w:rPr>
          <w:rFonts w:ascii="Times New Roman" w:hAnsi="Times New Roman" w:cs="Times New Roman"/>
          <w:b/>
          <w:sz w:val="28"/>
          <w:szCs w:val="28"/>
        </w:rPr>
        <w:t>func_parameter</w:t>
      </w:r>
      <w:proofErr w:type="spellEnd"/>
      <w:proofErr w:type="gramEnd"/>
      <w:r w:rsidRPr="000F7BAF">
        <w:rPr>
          <w:rFonts w:ascii="Times New Roman" w:hAnsi="Times New Roman" w:cs="Times New Roman"/>
          <w:b/>
          <w:sz w:val="28"/>
          <w:szCs w:val="28"/>
        </w:rPr>
        <w:t>:</w:t>
      </w:r>
    </w:p>
    <w:p w:rsidR="000F7BAF" w:rsidRP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>It is the argument whose value is used by the function inside its body. You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>can’t specify to these parameters IN, OUT, INOUT. The parameter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 xml:space="preserve">declaration inside parenthesis is provided as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func_parameter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type. Here, type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 xml:space="preserve">represents a valid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datatype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>.</w:t>
      </w:r>
    </w:p>
    <w:p w:rsidR="000F7BAF" w:rsidRP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proofErr w:type="gramStart"/>
      <w:r w:rsidRPr="000F7BAF">
        <w:rPr>
          <w:rFonts w:ascii="Times New Roman" w:hAnsi="Times New Roman" w:cs="Times New Roman"/>
          <w:b/>
          <w:sz w:val="28"/>
          <w:szCs w:val="28"/>
        </w:rPr>
        <w:t>datatype</w:t>
      </w:r>
      <w:proofErr w:type="spellEnd"/>
      <w:proofErr w:type="gramEnd"/>
      <w:r w:rsidRPr="000F7BAF">
        <w:rPr>
          <w:rFonts w:ascii="Times New Roman" w:hAnsi="Times New Roman" w:cs="Times New Roman"/>
          <w:b/>
          <w:sz w:val="28"/>
          <w:szCs w:val="28"/>
        </w:rPr>
        <w:t>:</w:t>
      </w:r>
    </w:p>
    <w:p w:rsidR="000F7BAF" w:rsidRP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 xml:space="preserve">It is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datatype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of value returned by function.</w:t>
      </w:r>
    </w:p>
    <w:p w:rsidR="000F7BAF" w:rsidRP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 xml:space="preserve">4. </w:t>
      </w:r>
      <w:proofErr w:type="gramStart"/>
      <w:r w:rsidRPr="000F7BAF">
        <w:rPr>
          <w:rFonts w:ascii="Times New Roman" w:hAnsi="Times New Roman" w:cs="Times New Roman"/>
          <w:b/>
          <w:sz w:val="28"/>
          <w:szCs w:val="28"/>
        </w:rPr>
        <w:t>characteristics</w:t>
      </w:r>
      <w:proofErr w:type="gramEnd"/>
      <w:r w:rsidRPr="000F7BAF">
        <w:rPr>
          <w:rFonts w:ascii="Times New Roman" w:hAnsi="Times New Roman" w:cs="Times New Roman"/>
          <w:b/>
          <w:sz w:val="28"/>
          <w:szCs w:val="28"/>
        </w:rPr>
        <w:t>:</w:t>
      </w:r>
    </w:p>
    <w:p w:rsidR="000F7BAF" w:rsidRP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lastRenderedPageBreak/>
        <w:t>The CREATE FUNCTION statement is accepted only if at least one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 xml:space="preserve">characteristics </w:t>
      </w:r>
      <w:proofErr w:type="gramStart"/>
      <w:r w:rsidRPr="000F7BAF">
        <w:rPr>
          <w:rFonts w:ascii="Times New Roman" w:hAnsi="Times New Roman" w:cs="Times New Roman"/>
          <w:sz w:val="28"/>
          <w:szCs w:val="28"/>
        </w:rPr>
        <w:t>{ DETERMINISTIC</w:t>
      </w:r>
      <w:proofErr w:type="gramEnd"/>
      <w:r w:rsidRPr="000F7BAF">
        <w:rPr>
          <w:rFonts w:ascii="Times New Roman" w:hAnsi="Times New Roman" w:cs="Times New Roman"/>
          <w:sz w:val="28"/>
          <w:szCs w:val="28"/>
        </w:rPr>
        <w:t>, NO SQL, or READS SQL DATA }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>specified in its declaration.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F7BAF">
        <w:rPr>
          <w:rFonts w:ascii="Times New Roman" w:hAnsi="Times New Roman" w:cs="Times New Roman"/>
          <w:sz w:val="28"/>
          <w:szCs w:val="28"/>
        </w:rPr>
        <w:t>func_body</w:t>
      </w:r>
      <w:proofErr w:type="spellEnd"/>
      <w:proofErr w:type="gramEnd"/>
      <w:r w:rsidRPr="000F7BAF">
        <w:rPr>
          <w:rFonts w:ascii="Times New Roman" w:hAnsi="Times New Roman" w:cs="Times New Roman"/>
          <w:sz w:val="28"/>
          <w:szCs w:val="28"/>
        </w:rPr>
        <w:t xml:space="preserve"> is the set of </w:t>
      </w:r>
      <w:proofErr w:type="spellStart"/>
      <w:r w:rsidRPr="000F7BA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statements that perform operation. Its structure 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BAF">
        <w:rPr>
          <w:rFonts w:ascii="Times New Roman" w:hAnsi="Times New Roman" w:cs="Times New Roman"/>
          <w:sz w:val="28"/>
          <w:szCs w:val="28"/>
        </w:rPr>
        <w:t>as follows:</w:t>
      </w:r>
    </w:p>
    <w:p w:rsidR="000F7BAF" w:rsidRP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>The function body must contain one RETURN statement.</w:t>
      </w:r>
    </w:p>
    <w:p w:rsidR="000F7BAF" w:rsidRP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>BEGIN</w:t>
      </w:r>
    </w:p>
    <w:p w:rsidR="000F7BAF" w:rsidRPr="000F7BAF" w:rsidRDefault="000F7BAF" w:rsidP="000F7BAF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F7BA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F7BAF">
        <w:rPr>
          <w:rFonts w:ascii="Times New Roman" w:hAnsi="Times New Roman" w:cs="Times New Roman"/>
          <w:sz w:val="28"/>
          <w:szCs w:val="28"/>
        </w:rPr>
        <w:t xml:space="preserve"> Statements</w:t>
      </w:r>
    </w:p>
    <w:p w:rsidR="000F7BAF" w:rsidRPr="000F7BAF" w:rsidRDefault="000F7BAF" w:rsidP="000F7BA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>RETURN expression;</w:t>
      </w:r>
    </w:p>
    <w:p w:rsidR="000F7BAF" w:rsidRDefault="000F7BAF" w:rsidP="000F7BAF">
      <w:pPr>
        <w:rPr>
          <w:rFonts w:ascii="Times New Roman" w:hAnsi="Times New Roman" w:cs="Times New Roman"/>
          <w:sz w:val="28"/>
          <w:szCs w:val="28"/>
        </w:rPr>
      </w:pPr>
      <w:r w:rsidRPr="000F7BAF">
        <w:rPr>
          <w:rFonts w:ascii="Times New Roman" w:hAnsi="Times New Roman" w:cs="Times New Roman"/>
          <w:sz w:val="28"/>
          <w:szCs w:val="28"/>
        </w:rPr>
        <w:t>END</w:t>
      </w:r>
    </w:p>
    <w:p w:rsidR="00E824CB" w:rsidRPr="000F7BAF" w:rsidRDefault="00E824CB" w:rsidP="000F7BAF">
      <w:pPr>
        <w:rPr>
          <w:rFonts w:ascii="Times New Roman" w:hAnsi="Times New Roman" w:cs="Times New Roman"/>
          <w:sz w:val="28"/>
          <w:szCs w:val="28"/>
        </w:rPr>
      </w:pPr>
    </w:p>
    <w:p w:rsidR="000F7BAF" w:rsidRP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>Examples:</w:t>
      </w:r>
    </w:p>
    <w:p w:rsidR="000F7BAF" w:rsidRPr="000F7BAF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r w:rsidRPr="000F7BAF">
        <w:rPr>
          <w:rFonts w:ascii="Times New Roman" w:hAnsi="Times New Roman" w:cs="Times New Roman"/>
          <w:b/>
          <w:sz w:val="28"/>
          <w:szCs w:val="28"/>
        </w:rPr>
        <w:t>1. Create a function to display sum of salaries of employees belonging to a</w:t>
      </w:r>
    </w:p>
    <w:p w:rsidR="00CB7B29" w:rsidRDefault="000F7BAF" w:rsidP="000F7BA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F7BAF">
        <w:rPr>
          <w:rFonts w:ascii="Times New Roman" w:hAnsi="Times New Roman" w:cs="Times New Roman"/>
          <w:b/>
          <w:sz w:val="28"/>
          <w:szCs w:val="28"/>
        </w:rPr>
        <w:t>particular</w:t>
      </w:r>
      <w:proofErr w:type="gramEnd"/>
      <w:r w:rsidRPr="000F7BAF">
        <w:rPr>
          <w:rFonts w:ascii="Times New Roman" w:hAnsi="Times New Roman" w:cs="Times New Roman"/>
          <w:b/>
          <w:sz w:val="28"/>
          <w:szCs w:val="28"/>
        </w:rPr>
        <w:t xml:space="preserve"> department.</w:t>
      </w:r>
    </w:p>
    <w:p w:rsidR="00DA3CE9" w:rsidRPr="000F7BAF" w:rsidRDefault="00DA3CE9" w:rsidP="000F7BAF">
      <w:pPr>
        <w:rPr>
          <w:rFonts w:ascii="Times New Roman" w:hAnsi="Times New Roman" w:cs="Times New Roman"/>
          <w:b/>
          <w:sz w:val="28"/>
          <w:szCs w:val="28"/>
        </w:rPr>
      </w:pP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delimiter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//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function get_sal_93(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 xml:space="preserve">) returns decimal(9,2) 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r w:rsidRPr="00CB7B29">
        <w:rPr>
          <w:rFonts w:ascii="Times New Roman" w:hAnsi="Times New Roman" w:cs="Times New Roman"/>
          <w:sz w:val="28"/>
          <w:szCs w:val="28"/>
        </w:rPr>
        <w:t>Begin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declare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sum_sal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 xml:space="preserve"> decimal(9,2);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sum(salary) into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sum_sal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 xml:space="preserve"> from employee_93 where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dno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>;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sum_sal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>;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r w:rsidRPr="00CB7B29">
        <w:rPr>
          <w:rFonts w:ascii="Times New Roman" w:hAnsi="Times New Roman" w:cs="Times New Roman"/>
          <w:sz w:val="28"/>
          <w:szCs w:val="28"/>
        </w:rPr>
        <w:t>End //</w:t>
      </w:r>
    </w:p>
    <w:p w:rsidR="000F7BAF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use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dbmslab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>;</w:t>
      </w:r>
    </w:p>
    <w:p w:rsid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get_sal_93(4) as totalsalaryofdep4;</w:t>
      </w:r>
    </w:p>
    <w:p w:rsidR="001A1604" w:rsidRPr="002030F6" w:rsidRDefault="001A1604" w:rsidP="001A1604">
      <w:pPr>
        <w:tabs>
          <w:tab w:val="left" w:pos="1416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CB7B29" w:rsidRPr="00CB7B29" w:rsidRDefault="00CB7B29" w:rsidP="00CB7B29">
      <w:pPr>
        <w:rPr>
          <w:rFonts w:ascii="Times New Roman" w:hAnsi="Times New Roman" w:cs="Times New Roman"/>
          <w:b/>
          <w:sz w:val="32"/>
          <w:szCs w:val="32"/>
        </w:rPr>
      </w:pPr>
    </w:p>
    <w:p w:rsidR="00CB7B29" w:rsidRDefault="001A1604" w:rsidP="00CB7B29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3167D8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33pt">
            <v:imagedata r:id="rId7" o:title="function1"/>
          </v:shape>
        </w:pict>
      </w:r>
    </w:p>
    <w:p w:rsidR="00DA3CE9" w:rsidRDefault="00DA3CE9" w:rsidP="00CB7B29">
      <w:pPr>
        <w:ind w:left="1440" w:firstLine="720"/>
        <w:rPr>
          <w:rFonts w:ascii="Times New Roman" w:hAnsi="Times New Roman" w:cs="Times New Roman"/>
          <w:sz w:val="28"/>
          <w:szCs w:val="28"/>
        </w:rPr>
      </w:pPr>
    </w:p>
    <w:p w:rsidR="000F7BAF" w:rsidRDefault="000F7BAF" w:rsidP="00D907AD">
      <w:pPr>
        <w:rPr>
          <w:rFonts w:ascii="Times New Roman" w:hAnsi="Times New Roman" w:cs="Times New Roman"/>
          <w:b/>
          <w:sz w:val="28"/>
          <w:szCs w:val="28"/>
        </w:rPr>
      </w:pPr>
      <w:r w:rsidRPr="00CB7B29">
        <w:rPr>
          <w:rFonts w:ascii="Times New Roman" w:hAnsi="Times New Roman" w:cs="Times New Roman"/>
          <w:b/>
          <w:sz w:val="28"/>
          <w:szCs w:val="28"/>
        </w:rPr>
        <w:t>2. Create a function to display the count of number of projects a given</w:t>
      </w:r>
      <w:r w:rsidR="00D907AD" w:rsidRPr="00CB7B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B7B29">
        <w:rPr>
          <w:rFonts w:ascii="Times New Roman" w:hAnsi="Times New Roman" w:cs="Times New Roman"/>
          <w:b/>
          <w:sz w:val="28"/>
          <w:szCs w:val="28"/>
        </w:rPr>
        <w:t>employee is working on</w:t>
      </w:r>
    </w:p>
    <w:p w:rsidR="00DA3CE9" w:rsidRPr="00CB7B29" w:rsidRDefault="00DA3CE9" w:rsidP="00D907AD">
      <w:pPr>
        <w:rPr>
          <w:rFonts w:ascii="Times New Roman" w:hAnsi="Times New Roman" w:cs="Times New Roman"/>
          <w:b/>
          <w:sz w:val="28"/>
          <w:szCs w:val="28"/>
        </w:rPr>
      </w:pP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delimiter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//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function get_proj_93(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eno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 xml:space="preserve">) returns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int</w:t>
      </w:r>
      <w:proofErr w:type="spellEnd"/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declare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ecount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>;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count(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Pno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 xml:space="preserve">) into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ecount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 xml:space="preserve"> from works_on_93 where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essn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eno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>;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ecount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>;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end</w:t>
      </w:r>
      <w:proofErr w:type="gramEnd"/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r w:rsidRPr="00CB7B29">
        <w:rPr>
          <w:rFonts w:ascii="Times New Roman" w:hAnsi="Times New Roman" w:cs="Times New Roman"/>
          <w:sz w:val="28"/>
          <w:szCs w:val="28"/>
        </w:rPr>
        <w:t>//</w:t>
      </w:r>
    </w:p>
    <w:p w:rsidR="00CB7B29" w:rsidRPr="00CB7B29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:rsidR="00F97381" w:rsidRDefault="00CB7B29" w:rsidP="00CB7B2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B7B29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CB7B29">
        <w:rPr>
          <w:rFonts w:ascii="Times New Roman" w:hAnsi="Times New Roman" w:cs="Times New Roman"/>
          <w:sz w:val="28"/>
          <w:szCs w:val="28"/>
        </w:rPr>
        <w:t xml:space="preserve"> get_proj_93(123456789)as </w:t>
      </w:r>
      <w:proofErr w:type="spellStart"/>
      <w:r w:rsidRPr="00CB7B29">
        <w:rPr>
          <w:rFonts w:ascii="Times New Roman" w:hAnsi="Times New Roman" w:cs="Times New Roman"/>
          <w:sz w:val="28"/>
          <w:szCs w:val="28"/>
        </w:rPr>
        <w:t>noofprojects</w:t>
      </w:r>
      <w:proofErr w:type="spellEnd"/>
      <w:r w:rsidRPr="00CB7B29">
        <w:rPr>
          <w:rFonts w:ascii="Times New Roman" w:hAnsi="Times New Roman" w:cs="Times New Roman"/>
          <w:sz w:val="28"/>
          <w:szCs w:val="28"/>
        </w:rPr>
        <w:t>;</w:t>
      </w:r>
    </w:p>
    <w:p w:rsidR="001A1604" w:rsidRPr="002030F6" w:rsidRDefault="001A1604" w:rsidP="001A1604">
      <w:pPr>
        <w:tabs>
          <w:tab w:val="left" w:pos="1416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CB7B29" w:rsidRPr="000F7BAF" w:rsidRDefault="001A1604" w:rsidP="00CB7B29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3167D8">
        <w:rPr>
          <w:rFonts w:ascii="Times New Roman" w:hAnsi="Times New Roman" w:cs="Times New Roman"/>
          <w:sz w:val="28"/>
          <w:szCs w:val="28"/>
        </w:rPr>
        <w:pict>
          <v:shape id="_x0000_i1026" type="#_x0000_t75" style="width:80.25pt;height:39pt">
            <v:imagedata r:id="rId8" o:title="function2"/>
          </v:shape>
        </w:pict>
      </w:r>
    </w:p>
    <w:sectPr w:rsidR="00CB7B29" w:rsidRPr="000F7BAF" w:rsidSect="003E248A">
      <w:headerReference w:type="default" r:id="rId9"/>
      <w:footerReference w:type="default" r:id="rId10"/>
      <w:pgSz w:w="11906" w:h="16838"/>
      <w:pgMar w:top="1304" w:right="1077" w:bottom="1304" w:left="1077" w:header="907" w:footer="964" w:gutter="0"/>
      <w:pgBorders w:zOrder="back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4CB6" w:rsidRDefault="001B4CB6" w:rsidP="008A4B2A">
      <w:pPr>
        <w:spacing w:after="0" w:line="240" w:lineRule="auto"/>
      </w:pPr>
      <w:r>
        <w:separator/>
      </w:r>
    </w:p>
  </w:endnote>
  <w:endnote w:type="continuationSeparator" w:id="0">
    <w:p w:rsidR="001B4CB6" w:rsidRDefault="001B4CB6" w:rsidP="008A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BC4" w:rsidRDefault="008A4B2A">
    <w:pPr>
      <w:pStyle w:val="Footer"/>
      <w:rPr>
        <w:rFonts w:ascii="Times New Roman" w:hAnsi="Times New Roman" w:cs="Times New Roman"/>
        <w:b/>
        <w:bCs/>
        <w:noProof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</w:rPr>
      <w:t xml:space="preserve">                              </w:t>
    </w:r>
  </w:p>
  <w:p w:rsidR="008A4B2A" w:rsidRPr="008A4B2A" w:rsidRDefault="00A91BC4">
    <w:pPr>
      <w:pStyle w:val="Footer"/>
      <w:rPr>
        <w:rFonts w:ascii="Times New Roman" w:hAnsi="Times New Roman" w:cs="Times New Roman"/>
        <w:b/>
        <w:bCs/>
        <w:noProof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</w:rPr>
      <w:tab/>
    </w:r>
    <w:r w:rsidR="008A4B2A">
      <w:rPr>
        <w:rFonts w:ascii="Times New Roman" w:hAnsi="Times New Roman" w:cs="Times New Roman"/>
        <w:b/>
        <w:bCs/>
        <w:noProof/>
        <w:sz w:val="24"/>
        <w:szCs w:val="24"/>
      </w:rPr>
      <w:t xml:space="preserve"> </w:t>
    </w:r>
    <w:r w:rsidR="008A4B2A" w:rsidRPr="008A4B2A">
      <w:rPr>
        <w:rFonts w:ascii="Times New Roman" w:hAnsi="Times New Roman" w:cs="Times New Roman"/>
        <w:b/>
        <w:bCs/>
        <w:noProof/>
        <w:sz w:val="24"/>
        <w:szCs w:val="24"/>
      </w:rPr>
      <w:t>P.V.P. SIDDHARTHA INSTITUTE OF TECHONOLOGY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4CB6" w:rsidRDefault="001B4CB6" w:rsidP="008A4B2A">
      <w:pPr>
        <w:spacing w:after="0" w:line="240" w:lineRule="auto"/>
      </w:pPr>
      <w:r>
        <w:separator/>
      </w:r>
    </w:p>
  </w:footnote>
  <w:footnote w:type="continuationSeparator" w:id="0">
    <w:p w:rsidR="001B4CB6" w:rsidRDefault="001B4CB6" w:rsidP="008A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B2A" w:rsidRDefault="008A4B2A" w:rsidP="008A4B2A">
    <w:pPr>
      <w:pStyle w:val="Header"/>
    </w:pPr>
    <w:proofErr w:type="gramStart"/>
    <w:r>
      <w:rPr>
        <w:rFonts w:ascii="Times New Roman" w:hAnsi="Times New Roman" w:cs="Times New Roman"/>
        <w:b/>
        <w:bCs/>
      </w:rPr>
      <w:t>Date :</w:t>
    </w:r>
    <w:proofErr w:type="gramEnd"/>
    <w:r>
      <w:rPr>
        <w:rFonts w:ascii="Times New Roman" w:hAnsi="Times New Roman" w:cs="Times New Roman"/>
        <w:b/>
        <w:bCs/>
      </w:rPr>
      <w:t xml:space="preserve"> ………..                                                                                                                    </w:t>
    </w:r>
    <w:r w:rsidRPr="00AD7279">
      <w:rPr>
        <w:rFonts w:ascii="Times New Roman" w:hAnsi="Times New Roman" w:cs="Times New Roman"/>
        <w:b/>
        <w:bCs/>
      </w:rPr>
      <w:t>SHEET</w:t>
    </w:r>
    <w:r>
      <w:rPr>
        <w:rFonts w:ascii="Times New Roman" w:hAnsi="Times New Roman" w:cs="Times New Roman"/>
        <w:b/>
        <w:bCs/>
      </w:rPr>
      <w:t xml:space="preserve"> </w:t>
    </w:r>
    <w:r w:rsidRPr="00AD7279">
      <w:rPr>
        <w:rFonts w:ascii="Times New Roman" w:hAnsi="Times New Roman" w:cs="Times New Roman"/>
        <w:b/>
        <w:bCs/>
      </w:rPr>
      <w:t>No</w:t>
    </w:r>
    <w:r>
      <w:rPr>
        <w:rFonts w:ascii="Times New Roman" w:hAnsi="Times New Roman" w:cs="Times New Roman"/>
        <w:b/>
        <w:bCs/>
      </w:rPr>
      <w:t>.……</w:t>
    </w:r>
    <w:r>
      <w:tab/>
    </w:r>
  </w:p>
  <w:p w:rsidR="00A91BC4" w:rsidRPr="008A4B2A" w:rsidRDefault="00A91BC4" w:rsidP="008A4B2A">
    <w:pPr>
      <w:pStyle w:val="Header"/>
      <w:rPr>
        <w:rFonts w:ascii="Times New Roman" w:hAnsi="Times New Roman" w:cs="Times New Roman"/>
        <w:b/>
        <w:bCs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0F7BAF"/>
    <w:rsid w:val="000F7BAF"/>
    <w:rsid w:val="001A1604"/>
    <w:rsid w:val="001B4CB6"/>
    <w:rsid w:val="003167D8"/>
    <w:rsid w:val="003E248A"/>
    <w:rsid w:val="00563FC7"/>
    <w:rsid w:val="007A513C"/>
    <w:rsid w:val="008A4B2A"/>
    <w:rsid w:val="00A207B5"/>
    <w:rsid w:val="00A3232D"/>
    <w:rsid w:val="00A91BC4"/>
    <w:rsid w:val="00B72CB1"/>
    <w:rsid w:val="00CB7B29"/>
    <w:rsid w:val="00D907AD"/>
    <w:rsid w:val="00DA3CE9"/>
    <w:rsid w:val="00E824CB"/>
    <w:rsid w:val="00EF15E6"/>
    <w:rsid w:val="00F97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5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B2A"/>
  </w:style>
  <w:style w:type="paragraph" w:styleId="Footer">
    <w:name w:val="footer"/>
    <w:basedOn w:val="Normal"/>
    <w:link w:val="FooterChar"/>
    <w:uiPriority w:val="99"/>
    <w:unhideWhenUsed/>
    <w:rsid w:val="008A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B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esktop\dbms%20exercise\rec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9AA40-035A-4FC1-AF1E-2D15BC2C3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</Template>
  <TotalTime>72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PENUGONDA SIVA VENKATA SAI ROHITH</dc:creator>
  <cp:lastModifiedBy>PENUGONDA SIVA VENKATA SAI ROHITH</cp:lastModifiedBy>
  <cp:revision>5</cp:revision>
  <dcterms:created xsi:type="dcterms:W3CDTF">2021-02-04T10:40:00Z</dcterms:created>
  <dcterms:modified xsi:type="dcterms:W3CDTF">2021-02-04T12:23:00Z</dcterms:modified>
</cp:coreProperties>
</file>